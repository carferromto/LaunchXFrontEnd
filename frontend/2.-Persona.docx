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right" w:tblpY="-540"/>
        <w:tblW w:w="1079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070"/>
        <w:gridCol w:w="608"/>
        <w:gridCol w:w="6112"/>
      </w:tblGrid>
      <w:tr w:rsidR="000629D5" w14:paraId="41DB5EC4" w14:textId="77777777" w:rsidTr="00B2713F">
        <w:trPr>
          <w:trHeight w:val="4032"/>
        </w:trPr>
        <w:tc>
          <w:tcPr>
            <w:tcW w:w="4070" w:type="dxa"/>
            <w:vAlign w:val="bottom"/>
          </w:tcPr>
          <w:p w14:paraId="31322543" w14:textId="69BDF2ED" w:rsidR="000629D5" w:rsidRDefault="00BD0AC0" w:rsidP="00BD0AC0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71D659C" wp14:editId="5BC876A9">
                  <wp:simplePos x="400050" y="114300"/>
                  <wp:positionH relativeFrom="margin">
                    <wp:posOffset>-300990</wp:posOffset>
                  </wp:positionH>
                  <wp:positionV relativeFrom="margin">
                    <wp:posOffset>875665</wp:posOffset>
                  </wp:positionV>
                  <wp:extent cx="2266950" cy="2552700"/>
                  <wp:effectExtent l="0" t="0" r="0" b="0"/>
                  <wp:wrapSquare wrapText="bothSides"/>
                  <wp:docPr id="1" name="Imagen 1" descr="Un hombre con playera neg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Un hombre con playera negra&#10;&#10;Descripción generada automáticamente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82" t="24024" b="13280"/>
                          <a:stretch/>
                        </pic:blipFill>
                        <pic:spPr bwMode="auto">
                          <a:xfrm>
                            <a:off x="0" y="0"/>
                            <a:ext cx="2266950" cy="25527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8" w:type="dxa"/>
          </w:tcPr>
          <w:p w14:paraId="6BCC5540" w14:textId="77777777" w:rsidR="000629D5" w:rsidRDefault="000629D5" w:rsidP="00BD0AC0">
            <w:pPr>
              <w:tabs>
                <w:tab w:val="left" w:pos="990"/>
              </w:tabs>
            </w:pPr>
          </w:p>
        </w:tc>
        <w:tc>
          <w:tcPr>
            <w:tcW w:w="6112" w:type="dxa"/>
            <w:vMerge w:val="restart"/>
            <w:vAlign w:val="center"/>
          </w:tcPr>
          <w:p w14:paraId="0B68BB69" w14:textId="77777777" w:rsidR="00BD0AC0" w:rsidRDefault="00BD0AC0" w:rsidP="00BD0AC0">
            <w:r w:rsidRPr="00B2713F">
              <w:rPr>
                <w:b/>
                <w:bCs/>
                <w:i/>
                <w:iCs/>
              </w:rPr>
              <w:t>Edad:</w:t>
            </w:r>
            <w:r>
              <w:t xml:space="preserve"> 25</w:t>
            </w:r>
          </w:p>
          <w:p w14:paraId="4BEA6942" w14:textId="77777777" w:rsidR="00BD0AC0" w:rsidRDefault="00BD0AC0" w:rsidP="00BD0AC0">
            <w:r w:rsidRPr="00B2713F">
              <w:rPr>
                <w:b/>
                <w:bCs/>
                <w:i/>
                <w:iCs/>
              </w:rPr>
              <w:t>Nivel de educación más alto</w:t>
            </w:r>
            <w:r w:rsidRPr="00B2713F">
              <w:rPr>
                <w:b/>
                <w:bCs/>
              </w:rPr>
              <w:t>:</w:t>
            </w:r>
            <w:r>
              <w:t xml:space="preserve"> Ingeniería Mecánica (finalizando)</w:t>
            </w:r>
          </w:p>
          <w:p w14:paraId="7AD4F911" w14:textId="77777777" w:rsidR="00BD0AC0" w:rsidRDefault="00BD0AC0" w:rsidP="00BD0AC0"/>
          <w:p w14:paraId="5763F730" w14:textId="77777777" w:rsidR="00BD0AC0" w:rsidRDefault="00BD0AC0" w:rsidP="00BD0AC0">
            <w:r w:rsidRPr="00B2713F">
              <w:rPr>
                <w:b/>
                <w:bCs/>
              </w:rPr>
              <w:t>Redes sociales:</w:t>
            </w:r>
            <w:r>
              <w:t xml:space="preserve"> Carlos Romero Torres</w:t>
            </w:r>
          </w:p>
          <w:p w14:paraId="310EC993" w14:textId="5B2A21D2" w:rsidR="00BD0AC0" w:rsidRDefault="00BD0AC0" w:rsidP="00BD0AC0">
            <w:r w:rsidRPr="00B2713F">
              <w:rPr>
                <w:b/>
                <w:bCs/>
              </w:rPr>
              <w:t>Instagram</w:t>
            </w:r>
            <w:r w:rsidRPr="00B2713F">
              <w:rPr>
                <w:b/>
                <w:bCs/>
              </w:rPr>
              <w:t>:</w:t>
            </w:r>
            <w:r>
              <w:t xml:space="preserve"> Carlos Romero Torres 30</w:t>
            </w:r>
          </w:p>
          <w:p w14:paraId="1F57DDC7" w14:textId="4B7D2806" w:rsidR="00BD0AC0" w:rsidRDefault="00BD0AC0" w:rsidP="00BD0AC0">
            <w:r w:rsidRPr="00B2713F">
              <w:rPr>
                <w:b/>
                <w:bCs/>
              </w:rPr>
              <w:t>Industria:</w:t>
            </w:r>
            <w:r>
              <w:t xml:space="preserve"> Desarrollo web</w:t>
            </w:r>
            <w:r w:rsidR="003C03A4">
              <w:t>,</w:t>
            </w:r>
            <w:r>
              <w:t xml:space="preserve"> Industria Metalmecánica</w:t>
            </w:r>
          </w:p>
          <w:p w14:paraId="08E3D8D0" w14:textId="77777777" w:rsidR="00BD0AC0" w:rsidRDefault="00BD0AC0" w:rsidP="00BD0AC0">
            <w:r w:rsidRPr="00B2713F">
              <w:rPr>
                <w:b/>
                <w:bCs/>
              </w:rPr>
              <w:t>Tamaño de la organización:</w:t>
            </w:r>
            <w:r>
              <w:t xml:space="preserve"> Trabajador independiente </w:t>
            </w:r>
          </w:p>
          <w:p w14:paraId="7FFC3B18" w14:textId="121E3F0A" w:rsidR="003C03A4" w:rsidRDefault="00BD0AC0" w:rsidP="00BD0AC0">
            <w:r w:rsidRPr="00B2713F">
              <w:rPr>
                <w:b/>
                <w:bCs/>
              </w:rPr>
              <w:t>Canal favorito de comunicación:</w:t>
            </w:r>
            <w:r w:rsidR="003C03A4">
              <w:t xml:space="preserve"> Internet</w:t>
            </w:r>
            <w:r w:rsidR="00C6355E">
              <w:t xml:space="preserve"> Forbes México</w:t>
            </w:r>
          </w:p>
          <w:p w14:paraId="572FC3E6" w14:textId="6A853474" w:rsidR="00BD0AC0" w:rsidRDefault="00BD0AC0" w:rsidP="00BD0AC0">
            <w:r w:rsidRPr="00B2713F">
              <w:rPr>
                <w:b/>
                <w:bCs/>
              </w:rPr>
              <w:t xml:space="preserve">Herramientas que necesita para </w:t>
            </w:r>
            <w:r w:rsidR="003C03A4" w:rsidRPr="00B2713F">
              <w:rPr>
                <w:b/>
                <w:bCs/>
              </w:rPr>
              <w:t>trabajar:</w:t>
            </w:r>
            <w:r w:rsidR="003C03A4">
              <w:t xml:space="preserve"> Computadora</w:t>
            </w:r>
          </w:p>
          <w:p w14:paraId="5E7B289E" w14:textId="38A8EEF1" w:rsidR="00BD0AC0" w:rsidRDefault="00BD0AC0" w:rsidP="00BD0AC0">
            <w:r w:rsidRPr="00B2713F">
              <w:rPr>
                <w:b/>
                <w:bCs/>
              </w:rPr>
              <w:t xml:space="preserve">Responsabilidades </w:t>
            </w:r>
            <w:r w:rsidR="003C03A4" w:rsidRPr="00B2713F">
              <w:rPr>
                <w:b/>
                <w:bCs/>
              </w:rPr>
              <w:t>laborales:</w:t>
            </w:r>
            <w:r w:rsidR="003C03A4">
              <w:t xml:space="preserve"> Trabajo orientado a la entrega de resultados de creación de los proyectos de software.</w:t>
            </w:r>
          </w:p>
          <w:p w14:paraId="35D21BFA" w14:textId="4E940855" w:rsidR="00BD0AC0" w:rsidRDefault="00BD0AC0" w:rsidP="00BD0AC0">
            <w:r w:rsidRPr="00B2713F">
              <w:rPr>
                <w:b/>
                <w:bCs/>
              </w:rPr>
              <w:t xml:space="preserve">Su trabajo se mide en función </w:t>
            </w:r>
            <w:r w:rsidR="003C03A4" w:rsidRPr="00B2713F">
              <w:rPr>
                <w:b/>
                <w:bCs/>
              </w:rPr>
              <w:t>de:</w:t>
            </w:r>
            <w:r w:rsidR="003C03A4">
              <w:t xml:space="preserve"> el </w:t>
            </w:r>
            <w:r w:rsidR="00320041">
              <w:t>avance,</w:t>
            </w:r>
            <w:r w:rsidR="003C03A4">
              <w:t xml:space="preserve"> desarrollo</w:t>
            </w:r>
            <w:r w:rsidR="00B2713F">
              <w:t xml:space="preserve"> y optimización</w:t>
            </w:r>
            <w:r w:rsidR="003C03A4">
              <w:t xml:space="preserve"> del software</w:t>
            </w:r>
          </w:p>
          <w:p w14:paraId="7747DE2E" w14:textId="3BF0F319" w:rsidR="00BD0AC0" w:rsidRDefault="00BD0AC0" w:rsidP="00BD0AC0">
            <w:r w:rsidRPr="00B2713F">
              <w:rPr>
                <w:b/>
                <w:bCs/>
              </w:rPr>
              <w:t>Metas y objetivos:</w:t>
            </w:r>
            <w:r w:rsidR="00C6355E">
              <w:t xml:space="preserve"> </w:t>
            </w:r>
            <w:r w:rsidR="00C6355E" w:rsidRPr="00C6355E">
              <w:t>Colaborar en la creación y desarrollo de proyectos, para lograr el máximo crecimiento y desempeño a través del uso óptimo de recursos, planeación estratégica</w:t>
            </w:r>
            <w:r w:rsidR="00C6355E">
              <w:t xml:space="preserve"> el proyecto</w:t>
            </w:r>
            <w:r w:rsidR="00C6355E" w:rsidRPr="00C6355E">
              <w:t xml:space="preserve"> e implementación de la mejora continua mediante aplicación de mejores prácticas.</w:t>
            </w:r>
          </w:p>
          <w:p w14:paraId="1B237244" w14:textId="1C53FCAF" w:rsidR="00BD0AC0" w:rsidRDefault="00BD0AC0" w:rsidP="00BD0AC0">
            <w:r w:rsidRPr="00B2713F">
              <w:rPr>
                <w:b/>
                <w:bCs/>
              </w:rPr>
              <w:t xml:space="preserve">Obtiene información a través </w:t>
            </w:r>
            <w:r w:rsidR="00C6355E" w:rsidRPr="00B2713F">
              <w:rPr>
                <w:b/>
                <w:bCs/>
              </w:rPr>
              <w:t>de:</w:t>
            </w:r>
            <w:r w:rsidR="00C6355E">
              <w:t xml:space="preserve"> Internet y libros.</w:t>
            </w:r>
          </w:p>
          <w:p w14:paraId="39E34F61" w14:textId="5EB31415" w:rsidR="00BD0AC0" w:rsidRPr="00320041" w:rsidRDefault="00BD0AC0" w:rsidP="00BD0AC0">
            <w:r w:rsidRPr="00B2713F">
              <w:rPr>
                <w:b/>
                <w:bCs/>
              </w:rPr>
              <w:t xml:space="preserve">Dificultades </w:t>
            </w:r>
            <w:r w:rsidR="00320041" w:rsidRPr="00B2713F">
              <w:rPr>
                <w:b/>
                <w:bCs/>
              </w:rPr>
              <w:t>principales</w:t>
            </w:r>
            <w:r w:rsidR="00320041" w:rsidRPr="00320041">
              <w:t>: impaciencia</w:t>
            </w:r>
            <w:r w:rsidR="00320041">
              <w:t>.</w:t>
            </w:r>
          </w:p>
          <w:p w14:paraId="69FBCA17" w14:textId="7B84B6E2" w:rsidR="00320041" w:rsidRDefault="00320041" w:rsidP="00BD0AC0">
            <w:pPr>
              <w:rPr>
                <w:b/>
                <w:bCs/>
              </w:rPr>
            </w:pPr>
          </w:p>
          <w:p w14:paraId="2D68F6D6" w14:textId="77777777" w:rsidR="00320041" w:rsidRPr="00B2713F" w:rsidRDefault="00320041" w:rsidP="00BD0AC0">
            <w:pPr>
              <w:rPr>
                <w:b/>
                <w:bCs/>
              </w:rPr>
            </w:pPr>
          </w:p>
          <w:p w14:paraId="6C20D013" w14:textId="2B3E7C74" w:rsidR="000629D5" w:rsidRDefault="000629D5" w:rsidP="00BD0AC0"/>
        </w:tc>
      </w:tr>
      <w:tr w:rsidR="000629D5" w14:paraId="26D71D95" w14:textId="77777777" w:rsidTr="00B2713F">
        <w:trPr>
          <w:trHeight w:val="9504"/>
        </w:trPr>
        <w:tc>
          <w:tcPr>
            <w:tcW w:w="4070" w:type="dxa"/>
            <w:vAlign w:val="bottom"/>
          </w:tcPr>
          <w:p w14:paraId="17CF5468" w14:textId="60830CBB" w:rsidR="000629D5" w:rsidRPr="00BD0AC0" w:rsidRDefault="00BD0AC0" w:rsidP="00BD0AC0">
            <w:pPr>
              <w:pStyle w:val="Ttulo"/>
              <w:rPr>
                <w:sz w:val="56"/>
                <w:szCs w:val="56"/>
              </w:rPr>
            </w:pPr>
            <w:r w:rsidRPr="00BD0AC0">
              <w:rPr>
                <w:sz w:val="56"/>
                <w:szCs w:val="56"/>
              </w:rPr>
              <w:t>Carlos Fernando romero torres</w:t>
            </w:r>
          </w:p>
          <w:p w14:paraId="0B0326CB" w14:textId="77777777" w:rsidR="00BD0AC0" w:rsidRDefault="00BD0AC0" w:rsidP="00BD0AC0">
            <w:pPr>
              <w:rPr>
                <w:b/>
                <w:bCs/>
                <w:sz w:val="28"/>
                <w:szCs w:val="28"/>
              </w:rPr>
            </w:pPr>
          </w:p>
          <w:p w14:paraId="32031F57" w14:textId="77777777" w:rsidR="00BD0AC0" w:rsidRDefault="00BD0AC0" w:rsidP="00BD0AC0">
            <w:pPr>
              <w:rPr>
                <w:b/>
                <w:bCs/>
                <w:sz w:val="28"/>
                <w:szCs w:val="28"/>
              </w:rPr>
            </w:pPr>
          </w:p>
          <w:p w14:paraId="7A4C4619" w14:textId="77777777" w:rsidR="00BD0AC0" w:rsidRDefault="00BD0AC0" w:rsidP="00BD0AC0">
            <w:pPr>
              <w:rPr>
                <w:b/>
                <w:bCs/>
                <w:sz w:val="28"/>
                <w:szCs w:val="28"/>
              </w:rPr>
            </w:pPr>
          </w:p>
          <w:p w14:paraId="79BD0D5B" w14:textId="66D56561" w:rsidR="00BD0AC0" w:rsidRPr="00BD0AC0" w:rsidRDefault="00BD0AC0" w:rsidP="00BD0AC0">
            <w:pPr>
              <w:rPr>
                <w:b/>
                <w:bCs/>
                <w:sz w:val="28"/>
                <w:szCs w:val="28"/>
              </w:rPr>
            </w:pPr>
            <w:r w:rsidRPr="00BD0AC0">
              <w:rPr>
                <w:b/>
                <w:bCs/>
                <w:sz w:val="28"/>
                <w:szCs w:val="28"/>
              </w:rPr>
              <w:t xml:space="preserve">Full </w:t>
            </w:r>
            <w:proofErr w:type="spellStart"/>
            <w:r w:rsidRPr="00BD0AC0">
              <w:rPr>
                <w:b/>
                <w:bCs/>
                <w:sz w:val="28"/>
                <w:szCs w:val="28"/>
              </w:rPr>
              <w:t>Stack</w:t>
            </w:r>
            <w:proofErr w:type="spellEnd"/>
            <w:r w:rsidRPr="00BD0AC0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320041" w:rsidRPr="00BD0AC0">
              <w:rPr>
                <w:b/>
                <w:bCs/>
                <w:sz w:val="28"/>
                <w:szCs w:val="28"/>
              </w:rPr>
              <w:t>Developer</w:t>
            </w:r>
            <w:proofErr w:type="spellEnd"/>
            <w:r w:rsidRPr="00BD0AC0">
              <w:rPr>
                <w:b/>
                <w:bCs/>
                <w:sz w:val="28"/>
                <w:szCs w:val="28"/>
              </w:rPr>
              <w:t xml:space="preserve"> </w:t>
            </w:r>
          </w:p>
          <w:p w14:paraId="07E5CD09" w14:textId="22B17126" w:rsidR="000629D5" w:rsidRDefault="000629D5" w:rsidP="00BD0AC0">
            <w:pPr>
              <w:pStyle w:val="Subttulo"/>
              <w:rPr>
                <w:color w:val="auto"/>
                <w:spacing w:val="1"/>
                <w:w w:val="97"/>
                <w:sz w:val="18"/>
                <w:szCs w:val="22"/>
              </w:rPr>
            </w:pPr>
          </w:p>
          <w:p w14:paraId="15F78F0A" w14:textId="77777777" w:rsidR="000629D5" w:rsidRDefault="000629D5" w:rsidP="00BD0AC0"/>
          <w:sdt>
            <w:sdtPr>
              <w:id w:val="-1954003311"/>
              <w:placeholder>
                <w:docPart w:val="E12B7D300CA04E3091D0BE4892C6A57F"/>
              </w:placeholder>
              <w:temporary/>
              <w:showingPlcHdr/>
              <w15:appearance w15:val="hidden"/>
            </w:sdtPr>
            <w:sdtEndPr/>
            <w:sdtContent>
              <w:p w14:paraId="55373205" w14:textId="77777777" w:rsidR="000629D5" w:rsidRPr="00846D4F" w:rsidRDefault="000629D5" w:rsidP="00BD0AC0">
                <w:pPr>
                  <w:pStyle w:val="Ttulo2"/>
                </w:pPr>
                <w:r w:rsidRPr="00846D4F">
                  <w:rPr>
                    <w:rStyle w:val="Ttulo2Car"/>
                    <w:b/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9EFE0098E5554FBE98E32744C552BB0E"/>
              </w:placeholder>
              <w:temporary/>
              <w:showingPlcHdr/>
              <w15:appearance w15:val="hidden"/>
            </w:sdtPr>
            <w:sdtEndPr/>
            <w:sdtContent>
              <w:p w14:paraId="4186DD48" w14:textId="77777777" w:rsidR="000629D5" w:rsidRDefault="000629D5" w:rsidP="00BD0AC0">
                <w:pPr>
                  <w:pStyle w:val="Informacindecontacto"/>
                </w:pPr>
                <w:r w:rsidRPr="004D3011">
                  <w:rPr>
                    <w:lang w:bidi="es-ES"/>
                  </w:rPr>
                  <w:t>TELÉFONO:</w:t>
                </w:r>
              </w:p>
            </w:sdtContent>
          </w:sdt>
          <w:p w14:paraId="7215734D" w14:textId="3BB9E385" w:rsidR="000629D5" w:rsidRDefault="00BD0AC0" w:rsidP="00BD0AC0">
            <w:pPr>
              <w:pStyle w:val="Informacindecontacto"/>
            </w:pPr>
            <w:r>
              <w:t>5516485876</w:t>
            </w:r>
          </w:p>
          <w:p w14:paraId="3BF53AEC" w14:textId="37DC3627" w:rsidR="000629D5" w:rsidRDefault="000629D5" w:rsidP="00BD0AC0">
            <w:pPr>
              <w:pStyle w:val="Informacindecontacto"/>
            </w:pPr>
          </w:p>
          <w:p w14:paraId="49E24394" w14:textId="77777777" w:rsidR="000629D5" w:rsidRDefault="000629D5" w:rsidP="00BD0AC0">
            <w:pPr>
              <w:pStyle w:val="Sinespaciado"/>
            </w:pPr>
          </w:p>
          <w:sdt>
            <w:sdtPr>
              <w:id w:val="-240260293"/>
              <w:placeholder>
                <w:docPart w:val="3466CF1FE3464B12B59208AB6D68605E"/>
              </w:placeholder>
              <w:temporary/>
              <w:showingPlcHdr/>
              <w15:appearance w15:val="hidden"/>
            </w:sdtPr>
            <w:sdtEndPr/>
            <w:sdtContent>
              <w:p w14:paraId="0847686D" w14:textId="77777777" w:rsidR="000629D5" w:rsidRDefault="000629D5" w:rsidP="00BD0AC0">
                <w:pPr>
                  <w:pStyle w:val="Informacindecontacto"/>
                </w:pPr>
                <w:r w:rsidRPr="004D3011">
                  <w:rPr>
                    <w:lang w:bidi="es-ES"/>
                  </w:rPr>
                  <w:t>CORREO ELECTRÓNICO:</w:t>
                </w:r>
              </w:p>
            </w:sdtContent>
          </w:sdt>
          <w:p w14:paraId="367DC10A" w14:textId="6BE13385" w:rsidR="000629D5" w:rsidRPr="00846D4F" w:rsidRDefault="00320041" w:rsidP="00BD0AC0">
            <w:pPr>
              <w:pStyle w:val="Informacindecontacto"/>
              <w:rPr>
                <w:rStyle w:val="Hipervnculo"/>
              </w:rPr>
            </w:pPr>
            <w:r>
              <w:rPr>
                <w:rStyle w:val="Hipervnculo"/>
              </w:rPr>
              <w:t>carferromto@hotmail.com</w:t>
            </w:r>
          </w:p>
        </w:tc>
        <w:tc>
          <w:tcPr>
            <w:tcW w:w="608" w:type="dxa"/>
          </w:tcPr>
          <w:p w14:paraId="11637341" w14:textId="77777777" w:rsidR="000629D5" w:rsidRDefault="000629D5" w:rsidP="00BD0AC0">
            <w:pPr>
              <w:tabs>
                <w:tab w:val="left" w:pos="990"/>
              </w:tabs>
            </w:pPr>
          </w:p>
        </w:tc>
        <w:tc>
          <w:tcPr>
            <w:tcW w:w="6112" w:type="dxa"/>
            <w:vMerge/>
          </w:tcPr>
          <w:p w14:paraId="2F493731" w14:textId="77777777" w:rsidR="000629D5" w:rsidRPr="004D3011" w:rsidRDefault="000629D5" w:rsidP="00BD0AC0">
            <w:pPr>
              <w:rPr>
                <w:color w:val="FFFFFF" w:themeColor="background1"/>
              </w:rPr>
            </w:pPr>
          </w:p>
        </w:tc>
      </w:tr>
    </w:tbl>
    <w:p w14:paraId="25969B3F" w14:textId="77777777" w:rsidR="0043117B" w:rsidRPr="00846D4F" w:rsidRDefault="00B3025F" w:rsidP="00846D4F">
      <w:pPr>
        <w:tabs>
          <w:tab w:val="left" w:pos="990"/>
        </w:tabs>
        <w:spacing w:after="0"/>
        <w:rPr>
          <w:sz w:val="8"/>
        </w:rPr>
      </w:pPr>
    </w:p>
    <w:sectPr w:rsidR="0043117B" w:rsidRPr="00846D4F" w:rsidSect="00B821B0">
      <w:headerReference w:type="default" r:id="rId1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0DBDE" w14:textId="77777777" w:rsidR="00B3025F" w:rsidRDefault="00B3025F" w:rsidP="000C45FF">
      <w:r>
        <w:separator/>
      </w:r>
    </w:p>
  </w:endnote>
  <w:endnote w:type="continuationSeparator" w:id="0">
    <w:p w14:paraId="7A4546ED" w14:textId="77777777" w:rsidR="00B3025F" w:rsidRDefault="00B3025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3BF34" w14:textId="77777777" w:rsidR="00B3025F" w:rsidRDefault="00B3025F" w:rsidP="000C45FF">
      <w:r>
        <w:separator/>
      </w:r>
    </w:p>
  </w:footnote>
  <w:footnote w:type="continuationSeparator" w:id="0">
    <w:p w14:paraId="587FC954" w14:textId="77777777" w:rsidR="00B3025F" w:rsidRDefault="00B3025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28DE" w14:textId="77777777" w:rsidR="000C45FF" w:rsidRDefault="000C45FF">
    <w:pPr>
      <w:pStyle w:val="Encabezado"/>
    </w:pPr>
    <w:r>
      <w:rPr>
        <w:noProof/>
        <w:lang w:bidi="es-ES"/>
      </w:rPr>
      <w:drawing>
        <wp:anchor distT="0" distB="0" distL="114300" distR="114300" simplePos="0" relativeHeight="251658240" behindDoc="1" locked="0" layoutInCell="1" allowOverlap="1" wp14:anchorId="5DB4AEA3" wp14:editId="779C90AF">
          <wp:simplePos x="0" y="0"/>
          <wp:positionH relativeFrom="page">
            <wp:posOffset>154379</wp:posOffset>
          </wp:positionH>
          <wp:positionV relativeFrom="page">
            <wp:posOffset>237506</wp:posOffset>
          </wp:positionV>
          <wp:extent cx="7259823" cy="10224474"/>
          <wp:effectExtent l="0" t="0" r="0" b="5715"/>
          <wp:wrapNone/>
          <wp:docPr id="3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656" cy="10249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C0"/>
    <w:rsid w:val="00036450"/>
    <w:rsid w:val="00061C84"/>
    <w:rsid w:val="000629D5"/>
    <w:rsid w:val="00076632"/>
    <w:rsid w:val="000C45FF"/>
    <w:rsid w:val="000E3FD1"/>
    <w:rsid w:val="000E69A7"/>
    <w:rsid w:val="000F46E6"/>
    <w:rsid w:val="00176642"/>
    <w:rsid w:val="00180329"/>
    <w:rsid w:val="0019001F"/>
    <w:rsid w:val="001A74A5"/>
    <w:rsid w:val="001B2ABD"/>
    <w:rsid w:val="001D2335"/>
    <w:rsid w:val="001E1759"/>
    <w:rsid w:val="001F1ECC"/>
    <w:rsid w:val="002400EB"/>
    <w:rsid w:val="00244620"/>
    <w:rsid w:val="00256CF7"/>
    <w:rsid w:val="0030481B"/>
    <w:rsid w:val="00320041"/>
    <w:rsid w:val="003C03A4"/>
    <w:rsid w:val="004071FC"/>
    <w:rsid w:val="00445947"/>
    <w:rsid w:val="004813B3"/>
    <w:rsid w:val="00496591"/>
    <w:rsid w:val="004C63E4"/>
    <w:rsid w:val="004D3011"/>
    <w:rsid w:val="005645EE"/>
    <w:rsid w:val="005D6289"/>
    <w:rsid w:val="005E39D5"/>
    <w:rsid w:val="00612544"/>
    <w:rsid w:val="0062123A"/>
    <w:rsid w:val="00646E75"/>
    <w:rsid w:val="006610D6"/>
    <w:rsid w:val="006771D0"/>
    <w:rsid w:val="00715FCB"/>
    <w:rsid w:val="00743101"/>
    <w:rsid w:val="007637B1"/>
    <w:rsid w:val="007867A0"/>
    <w:rsid w:val="007927F5"/>
    <w:rsid w:val="00802CA0"/>
    <w:rsid w:val="00846D4F"/>
    <w:rsid w:val="00896CBD"/>
    <w:rsid w:val="008C1736"/>
    <w:rsid w:val="00922D5C"/>
    <w:rsid w:val="009E7C63"/>
    <w:rsid w:val="00A10A67"/>
    <w:rsid w:val="00A2118D"/>
    <w:rsid w:val="00AD76E2"/>
    <w:rsid w:val="00B20152"/>
    <w:rsid w:val="00B2713F"/>
    <w:rsid w:val="00B3025F"/>
    <w:rsid w:val="00B70850"/>
    <w:rsid w:val="00B821B0"/>
    <w:rsid w:val="00BD0AC0"/>
    <w:rsid w:val="00C066B6"/>
    <w:rsid w:val="00C37BA1"/>
    <w:rsid w:val="00C4674C"/>
    <w:rsid w:val="00C506CF"/>
    <w:rsid w:val="00C6355E"/>
    <w:rsid w:val="00C72BED"/>
    <w:rsid w:val="00C9578B"/>
    <w:rsid w:val="00CA562E"/>
    <w:rsid w:val="00CB2D30"/>
    <w:rsid w:val="00D2522B"/>
    <w:rsid w:val="00D82F2F"/>
    <w:rsid w:val="00DA694B"/>
    <w:rsid w:val="00DD172A"/>
    <w:rsid w:val="00E25A26"/>
    <w:rsid w:val="00E55D74"/>
    <w:rsid w:val="00E866EC"/>
    <w:rsid w:val="00E93B74"/>
    <w:rsid w:val="00EB3A62"/>
    <w:rsid w:val="00F5234D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8723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76642"/>
    <w:pPr>
      <w:spacing w:after="200"/>
    </w:pPr>
    <w:rPr>
      <w:sz w:val="20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0E69A7"/>
    <w:rPr>
      <w:caps/>
      <w:color w:val="000000" w:themeColor="text1"/>
      <w:sz w:val="74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0E69A7"/>
    <w:rPr>
      <w:caps/>
      <w:color w:val="000000" w:themeColor="text1"/>
      <w:sz w:val="74"/>
      <w:szCs w:val="76"/>
    </w:rPr>
  </w:style>
  <w:style w:type="character" w:styleId="nfasis">
    <w:name w:val="Emphasis"/>
    <w:basedOn w:val="Fuentedeprrafopredeter"/>
    <w:uiPriority w:val="11"/>
    <w:semiHidden/>
    <w:qFormat/>
    <w:rsid w:val="00E25A2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036450"/>
  </w:style>
  <w:style w:type="character" w:customStyle="1" w:styleId="FechaCar">
    <w:name w:val="Fecha Car"/>
    <w:basedOn w:val="Fuentedeprrafopredeter"/>
    <w:link w:val="Fecha"/>
    <w:uiPriority w:val="99"/>
    <w:rsid w:val="00036450"/>
    <w:rPr>
      <w:sz w:val="18"/>
      <w:szCs w:val="22"/>
    </w:rPr>
  </w:style>
  <w:style w:type="character" w:styleId="Hipervnculo">
    <w:name w:val="Hyperlink"/>
    <w:basedOn w:val="Fuentedeprrafopredeter"/>
    <w:uiPriority w:val="99"/>
    <w:rsid w:val="00E93B74"/>
    <w:rPr>
      <w:color w:val="B85A22" w:themeColor="accent2" w:themeShade="BF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4813B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C45F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C45FF"/>
    <w:rPr>
      <w:sz w:val="22"/>
      <w:szCs w:val="22"/>
    </w:rPr>
  </w:style>
  <w:style w:type="table" w:styleId="Tablaconcuadrcula">
    <w:name w:val="Table Grid"/>
    <w:basedOn w:val="Tabla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B2ABD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aconvietas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Textogris">
    <w:name w:val="Texto gris"/>
    <w:basedOn w:val="Fuentedeprrafopredeter"/>
    <w:uiPriority w:val="4"/>
    <w:semiHidden/>
    <w:qFormat/>
    <w:rsid w:val="000629D5"/>
    <w:rPr>
      <w:color w:val="808080" w:themeColor="background1" w:themeShade="80"/>
    </w:rPr>
  </w:style>
  <w:style w:type="paragraph" w:customStyle="1" w:styleId="Direccin">
    <w:name w:val="Dirección"/>
    <w:basedOn w:val="Normal"/>
    <w:qFormat/>
    <w:rsid w:val="000629D5"/>
    <w:pPr>
      <w:spacing w:after="360"/>
      <w:contextualSpacing/>
    </w:pPr>
  </w:style>
  <w:style w:type="paragraph" w:customStyle="1" w:styleId="Informacindecontacto">
    <w:name w:val="Información de contacto"/>
    <w:basedOn w:val="Normal"/>
    <w:qFormat/>
    <w:rsid w:val="000629D5"/>
    <w:pPr>
      <w:contextualSpacing/>
    </w:pPr>
  </w:style>
  <w:style w:type="paragraph" w:styleId="Sinespaciado">
    <w:name w:val="No Spacing"/>
    <w:uiPriority w:val="1"/>
    <w:qFormat/>
    <w:rsid w:val="000629D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jubklk\AppData\Local\Microsoft\Office\16.0\DTS\es-ES%7b6845313B-3220-441D-89C8-6FC71AF9018D%7d\%7bD144D1ED-AA69-4E27-8A7E-279B16CDDD59%7dtf8892427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2B7D300CA04E3091D0BE4892C6A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5003F-02CF-4223-9894-D944E1BADB67}"/>
      </w:docPartPr>
      <w:docPartBody>
        <w:p w:rsidR="00000000" w:rsidRDefault="00BE0FF4">
          <w:pPr>
            <w:pStyle w:val="E12B7D300CA04E3091D0BE4892C6A57F"/>
          </w:pPr>
          <w:r w:rsidRPr="00846D4F">
            <w:rPr>
              <w:rStyle w:val="Ttulo2Car"/>
              <w:lang w:bidi="es-ES"/>
            </w:rPr>
            <w:t>CONTACTO</w:t>
          </w:r>
        </w:p>
      </w:docPartBody>
    </w:docPart>
    <w:docPart>
      <w:docPartPr>
        <w:name w:val="9EFE0098E5554FBE98E32744C552B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7B763-99F8-4EA2-B3DD-CB75421D6150}"/>
      </w:docPartPr>
      <w:docPartBody>
        <w:p w:rsidR="00000000" w:rsidRDefault="00BE0FF4">
          <w:pPr>
            <w:pStyle w:val="9EFE0098E5554FBE98E32744C552BB0E"/>
          </w:pPr>
          <w:r w:rsidRPr="004D3011">
            <w:rPr>
              <w:lang w:bidi="es-ES"/>
            </w:rPr>
            <w:t>TELÉFONO:</w:t>
          </w:r>
        </w:p>
      </w:docPartBody>
    </w:docPart>
    <w:docPart>
      <w:docPartPr>
        <w:name w:val="3466CF1FE3464B12B59208AB6D686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06F8FB-D558-4324-996E-99BB1900A7FC}"/>
      </w:docPartPr>
      <w:docPartBody>
        <w:p w:rsidR="00000000" w:rsidRDefault="00BE0FF4">
          <w:pPr>
            <w:pStyle w:val="3466CF1FE3464B12B59208AB6D68605E"/>
          </w:pPr>
          <w:r w:rsidRPr="004D3011">
            <w:rPr>
              <w:lang w:bidi="es-ES"/>
            </w:rPr>
            <w:t>CORREO ELECTRÓNICO: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F4"/>
    <w:rsid w:val="00BE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 w:val="20"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FEACA96F7674D4B9757A6907CDCEEF3">
    <w:name w:val="FFEACA96F7674D4B9757A6907CDCEEF3"/>
  </w:style>
  <w:style w:type="paragraph" w:customStyle="1" w:styleId="A99F81EAAA06427095DFEF01115C212C">
    <w:name w:val="A99F81EAAA06427095DFEF01115C212C"/>
  </w:style>
  <w:style w:type="paragraph" w:customStyle="1" w:styleId="0E50899A77DD405887589CDEE99D8392">
    <w:name w:val="0E50899A77DD405887589CDEE99D8392"/>
  </w:style>
  <w:style w:type="paragraph" w:customStyle="1" w:styleId="DACE2D5EDCDC489399A385823491446E">
    <w:name w:val="DACE2D5EDCDC489399A385823491446E"/>
  </w:style>
  <w:style w:type="paragraph" w:customStyle="1" w:styleId="72A22AF7737D4B3EA6F454558510EA9D">
    <w:name w:val="72A22AF7737D4B3EA6F454558510EA9D"/>
  </w:style>
  <w:style w:type="paragraph" w:customStyle="1" w:styleId="072D201743CC45888968E981DF023407">
    <w:name w:val="072D201743CC45888968E981DF023407"/>
  </w:style>
  <w:style w:type="paragraph" w:customStyle="1" w:styleId="AE214A2A497D491F9AA57400EC80CFD2">
    <w:name w:val="AE214A2A497D491F9AA57400EC80CFD2"/>
  </w:style>
  <w:style w:type="paragraph" w:customStyle="1" w:styleId="1D7067E3C9F94572A8A340BB1A7DEAD0">
    <w:name w:val="1D7067E3C9F94572A8A340BB1A7DEAD0"/>
  </w:style>
  <w:style w:type="paragraph" w:styleId="Listaconvietas">
    <w:name w:val="List Bullet"/>
    <w:basedOn w:val="Normal"/>
    <w:uiPriority w:val="5"/>
    <w:pPr>
      <w:numPr>
        <w:numId w:val="1"/>
      </w:numPr>
      <w:spacing w:after="120" w:line="276" w:lineRule="auto"/>
      <w:ind w:left="720"/>
    </w:pPr>
    <w:rPr>
      <w:rFonts w:eastAsia="Times New Roman" w:cs="Times New Roman"/>
      <w:sz w:val="20"/>
      <w:szCs w:val="20"/>
      <w:lang w:val="es-ES" w:eastAsia="en-US"/>
    </w:rPr>
  </w:style>
  <w:style w:type="paragraph" w:customStyle="1" w:styleId="EB0C25972A2841FCBFBE7D857CEBA753">
    <w:name w:val="EB0C25972A2841FCBFBE7D857CEBA753"/>
  </w:style>
  <w:style w:type="character" w:customStyle="1" w:styleId="Textogris">
    <w:name w:val="Texto gris"/>
    <w:basedOn w:val="Fuentedeprrafopredeter"/>
    <w:uiPriority w:val="4"/>
    <w:semiHidden/>
    <w:qFormat/>
    <w:rPr>
      <w:color w:val="808080" w:themeColor="background1" w:themeShade="80"/>
    </w:rPr>
  </w:style>
  <w:style w:type="paragraph" w:customStyle="1" w:styleId="98CC43101AD343E688AA24BF32F038E1">
    <w:name w:val="98CC43101AD343E688AA24BF32F038E1"/>
  </w:style>
  <w:style w:type="paragraph" w:customStyle="1" w:styleId="452167854B4842D1A10E13EE6BE863E5">
    <w:name w:val="452167854B4842D1A10E13EE6BE863E5"/>
  </w:style>
  <w:style w:type="paragraph" w:customStyle="1" w:styleId="A25F6CCD86794FCDB5617A398746DC95">
    <w:name w:val="A25F6CCD86794FCDB5617A398746DC95"/>
  </w:style>
  <w:style w:type="paragraph" w:customStyle="1" w:styleId="2F70861E6F524CA189815B42BA93CF70">
    <w:name w:val="2F70861E6F524CA189815B42BA93CF70"/>
  </w:style>
  <w:style w:type="paragraph" w:customStyle="1" w:styleId="0B044C15FB9E429EBDAF2533B7F2AB82">
    <w:name w:val="0B044C15FB9E429EBDAF2533B7F2AB82"/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aps/>
      <w:sz w:val="20"/>
      <w:szCs w:val="26"/>
      <w:lang w:val="es-ES" w:eastAsia="ja-JP"/>
    </w:rPr>
  </w:style>
  <w:style w:type="paragraph" w:customStyle="1" w:styleId="E12B7D300CA04E3091D0BE4892C6A57F">
    <w:name w:val="E12B7D300CA04E3091D0BE4892C6A57F"/>
  </w:style>
  <w:style w:type="paragraph" w:customStyle="1" w:styleId="9EFE0098E5554FBE98E32744C552BB0E">
    <w:name w:val="9EFE0098E5554FBE98E32744C552BB0E"/>
  </w:style>
  <w:style w:type="paragraph" w:customStyle="1" w:styleId="2937BDB773014CE996EDE89BD65F5262">
    <w:name w:val="2937BDB773014CE996EDE89BD65F5262"/>
  </w:style>
  <w:style w:type="paragraph" w:customStyle="1" w:styleId="CB2FDCE4B7384C25A4F9989BC8CC2D8F">
    <w:name w:val="CB2FDCE4B7384C25A4F9989BC8CC2D8F"/>
  </w:style>
  <w:style w:type="paragraph" w:customStyle="1" w:styleId="988CB4A535494E138262C40C73CF9A40">
    <w:name w:val="988CB4A535494E138262C40C73CF9A40"/>
  </w:style>
  <w:style w:type="paragraph" w:customStyle="1" w:styleId="3466CF1FE3464B12B59208AB6D68605E">
    <w:name w:val="3466CF1FE3464B12B59208AB6D68605E"/>
  </w:style>
  <w:style w:type="character" w:styleId="Hipervnculo">
    <w:name w:val="Hyperlink"/>
    <w:basedOn w:val="Fuentedeprrafopredeter"/>
    <w:uiPriority w:val="99"/>
    <w:rPr>
      <w:color w:val="C45911" w:themeColor="accent2" w:themeShade="BF"/>
      <w:u w:val="single"/>
    </w:rPr>
  </w:style>
  <w:style w:type="paragraph" w:customStyle="1" w:styleId="490F2E60457F4565A1DE9AAEA14929A6">
    <w:name w:val="490F2E60457F4565A1DE9AAEA14929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03C41-7C44-40A7-B0F9-10640F9D80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630FBCC-A926-441F-A1DD-7C612FD88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574C20-78E4-43FF-BE9E-4FC9F2314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E11580-31A2-48B7-BB62-2F19C4150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{D144D1ED-AA69-4E27-8A7E-279B16CDDD59}tf88924273_win32</Template>
  <TotalTime>0</TotalTime>
  <Pages>1</Pages>
  <Words>164</Words>
  <Characters>904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2022-03-03T06:41:00Z</dcterms:created>
  <dcterms:modified xsi:type="dcterms:W3CDTF">2022-03-03T07:07:00Z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